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1587" w:rsidRDefault="00B01587" w:rsidP="003D455C">
      <w:r>
        <w:rPr>
          <w:noProof/>
        </w:rPr>
        <w:drawing>
          <wp:inline distT="0" distB="0" distL="0" distR="0" wp14:anchorId="73F31DDF" wp14:editId="20DC5C01">
            <wp:extent cx="5274310" cy="4756785"/>
            <wp:effectExtent l="0" t="0" r="254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87" w:rsidRDefault="00B01587">
      <w:pPr>
        <w:ind w:right="0"/>
      </w:pPr>
      <w:r>
        <w:br w:type="page"/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lastRenderedPageBreak/>
        <w:t>&lt;!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doctype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html</w:t>
      </w:r>
      <w:proofErr w:type="spellEnd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lang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pt-br</w:t>
      </w:r>
      <w:proofErr w:type="spellEnd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Estilizando formulários</w:t>
      </w: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charset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"utf-8"</w:t>
      </w: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gramStart"/>
      <w:r w:rsidRPr="00B01587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&lt;!--</w:t>
      </w:r>
      <w:proofErr w:type="gramEnd"/>
      <w:r w:rsidRPr="00B01587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 xml:space="preserve"> Estilo customizado --&gt;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 </w:t>
      </w: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&lt;link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rel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stylesheet</w:t>
      </w:r>
      <w:proofErr w:type="spellEnd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type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text</w:t>
      </w:r>
      <w:proofErr w:type="spellEnd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/</w:t>
      </w:r>
      <w:proofErr w:type="spellStart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css</w:t>
      </w:r>
      <w:proofErr w:type="spellEnd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href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css</w:t>
      </w:r>
      <w:proofErr w:type="spellEnd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/estilo.css"</w:t>
      </w: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div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id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"container"</w:t>
      </w: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img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src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"imagens/perfil.png"</w:t>
      </w: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form</w:t>
      </w:r>
      <w:proofErr w:type="spellEnd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    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div</w:t>
      </w:r>
      <w:proofErr w:type="spellEnd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&lt;input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class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email</w:t>
      </w:r>
      <w:proofErr w:type="spellEnd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type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text</w:t>
      </w:r>
      <w:proofErr w:type="spellEnd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name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email</w:t>
      </w:r>
      <w:proofErr w:type="spellEnd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id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email</w:t>
      </w:r>
      <w:proofErr w:type="spellEnd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placeholder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"Digite seu e-mail"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div</w:t>
      </w:r>
      <w:proofErr w:type="spellEnd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div</w:t>
      </w:r>
      <w:proofErr w:type="spellEnd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&lt;input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class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"senha"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type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password</w:t>
      </w:r>
      <w:proofErr w:type="spellEnd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name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"senha"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id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"senha"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placeholder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"Digite sua senha"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div</w:t>
      </w:r>
      <w:proofErr w:type="spellEnd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div</w:t>
      </w:r>
      <w:proofErr w:type="spellEnd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&lt;input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class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submit</w:t>
      </w:r>
      <w:proofErr w:type="spellEnd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type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submit</w:t>
      </w:r>
      <w:proofErr w:type="spellEnd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value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Logar</w:t>
      </w:r>
      <w:proofErr w:type="spellEnd"/>
      <w:r w:rsidRPr="00B0158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div</w:t>
      </w:r>
      <w:proofErr w:type="spellEnd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form</w:t>
      </w:r>
      <w:proofErr w:type="spellEnd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div</w:t>
      </w:r>
      <w:proofErr w:type="spellEnd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01587" w:rsidRDefault="00B01587">
      <w:pPr>
        <w:ind w:right="0"/>
      </w:pPr>
      <w:r>
        <w:br w:type="page"/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lastRenderedPageBreak/>
        <w:t>Estilizando formulários parte 2 */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proofErr w:type="gram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{</w:t>
      </w:r>
      <w:proofErr w:type="gramEnd"/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font-family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"</w:t>
      </w:r>
      <w:proofErr w:type="spellStart"/>
      <w:r w:rsidRPr="00B0158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Trebuchet</w:t>
      </w:r>
      <w:proofErr w:type="spellEnd"/>
      <w:r w:rsidRPr="00B0158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 MS"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proofErr w:type="spellStart"/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Helvetica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proofErr w:type="spellStart"/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sans-serif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background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#643d87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url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(../imagens/fundo.jpg) </w:t>
      </w:r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no-</w:t>
      </w:r>
      <w:proofErr w:type="spellStart"/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repeat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top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center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}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#container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{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width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400px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height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300px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background-color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proofErr w:type="spellStart"/>
      <w:proofErr w:type="gramStart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rgba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gramEnd"/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255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,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255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,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255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,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0.3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</w:t>
      </w:r>
      <w:proofErr w:type="spellStart"/>
      <w:proofErr w:type="gram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webkit-border-radius</w:t>
      </w:r>
      <w:proofErr w:type="spellEnd"/>
      <w:proofErr w:type="gram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10px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</w:t>
      </w:r>
      <w:proofErr w:type="spellStart"/>
      <w:proofErr w:type="gram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moz-border-radius</w:t>
      </w:r>
      <w:proofErr w:type="spellEnd"/>
      <w:proofErr w:type="gram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10px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border-radius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10px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margin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0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auto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margin</w:t>
      </w:r>
      <w:proofErr w:type="spellEnd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-top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120px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text-align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center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}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#container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img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{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width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120px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height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120px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margin</w:t>
      </w:r>
      <w:proofErr w:type="spellEnd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-top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-60px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margin-bottom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30px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}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input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{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height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40px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width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80%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font-size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18px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margin-bottom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10px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background-color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#</w:t>
      </w:r>
      <w:proofErr w:type="spellStart"/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fff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padding-left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40px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border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proofErr w:type="spellStart"/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none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background-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repeat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no-</w:t>
      </w:r>
      <w:proofErr w:type="spellStart"/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repeat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background-position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10px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}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proofErr w:type="gram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input.email</w:t>
      </w:r>
      <w:proofErr w:type="spellEnd"/>
      <w:proofErr w:type="gram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{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background-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image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proofErr w:type="spellStart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url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(../imagens/icone-usuario.png);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}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proofErr w:type="gram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input.senha</w:t>
      </w:r>
      <w:proofErr w:type="spellEnd"/>
      <w:proofErr w:type="gram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{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background-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image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proofErr w:type="spellStart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url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(../imagens/icone-cadeado.png);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}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proofErr w:type="gramStart"/>
      <w:r w:rsidRPr="00B0158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input.submit</w:t>
      </w:r>
      <w:proofErr w:type="spellEnd"/>
      <w:proofErr w:type="gram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{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color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#</w:t>
      </w:r>
      <w:proofErr w:type="spellStart"/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fff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background-color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#f79300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border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2px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solid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#db7d00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padding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5px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20px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height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45px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width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0158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90%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background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: -</w:t>
      </w:r>
      <w:proofErr w:type="spellStart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webkit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-linear-</w:t>
      </w:r>
      <w:proofErr w:type="spellStart"/>
      <w:proofErr w:type="gramStart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gradient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spellStart"/>
      <w:proofErr w:type="gram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to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bottom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#faa600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#f68a00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background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: -</w:t>
      </w:r>
      <w:proofErr w:type="spellStart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moz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-linear-</w:t>
      </w:r>
      <w:proofErr w:type="spellStart"/>
      <w:proofErr w:type="gramStart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gradient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spellStart"/>
      <w:proofErr w:type="gram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to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bottom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#faa600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#f68a00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background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: -o-linear-</w:t>
      </w:r>
      <w:proofErr w:type="spellStart"/>
      <w:proofErr w:type="gramStart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gradient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spellStart"/>
      <w:proofErr w:type="gram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to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bottom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#faa600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#f68a00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0158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background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: linear-</w:t>
      </w:r>
      <w:proofErr w:type="spellStart"/>
      <w:proofErr w:type="gramStart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gradient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spellStart"/>
      <w:proofErr w:type="gram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to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bottom</w:t>
      </w:r>
      <w:proofErr w:type="spellEnd"/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#faa600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B0158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#f68a00</w:t>
      </w: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);</w:t>
      </w: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B01587" w:rsidRPr="00B01587" w:rsidRDefault="00B01587" w:rsidP="00B0158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0158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}</w:t>
      </w:r>
    </w:p>
    <w:p w:rsidR="001C66AD" w:rsidRPr="003D455C" w:rsidRDefault="001C66AD" w:rsidP="003D455C">
      <w:bookmarkStart w:id="0" w:name="_GoBack"/>
      <w:bookmarkEnd w:id="0"/>
    </w:p>
    <w:sectPr w:rsidR="001C66AD" w:rsidRPr="003D455C" w:rsidSect="00DD40BE">
      <w:headerReference w:type="default" r:id="rId11"/>
      <w:footerReference w:type="default" r:id="rId12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13C0" w:rsidRDefault="000613C0" w:rsidP="001C66AD">
      <w:pPr>
        <w:spacing w:after="0" w:line="240" w:lineRule="auto"/>
      </w:pPr>
      <w:r>
        <w:separator/>
      </w:r>
    </w:p>
  </w:endnote>
  <w:endnote w:type="continuationSeparator" w:id="0">
    <w:p w:rsidR="000613C0" w:rsidRDefault="000613C0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9A53C9E-D543-4C30-AA36-FA741315FEB4}"/>
    <w:embedBold r:id="rId2" w:fontKey="{58D473BD-660C-498E-8A7D-03242E9BBB9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E5586A1-C276-4954-83F1-47464BD4B6F2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3C47BFC6-A6CE-4660-B4A4-73174B56842A}"/>
    <w:embedBold r:id="rId5" w:fontKey="{134AD47F-82F3-487D-9E48-A1C15C3A6EDD}"/>
    <w:embedItalic r:id="rId6" w:fontKey="{1C1791DE-6B37-4A0C-9714-48BC353B82F8}"/>
    <w:embedBoldItalic r:id="rId7" w:fontKey="{008DD1C7-E125-416E-B94D-C5B8928374F7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2D4EBF7D-3A04-464A-8945-13CE4E7918B6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13C0" w:rsidRDefault="000613C0" w:rsidP="001C66AD">
      <w:pPr>
        <w:spacing w:after="0" w:line="240" w:lineRule="auto"/>
      </w:pPr>
      <w:r>
        <w:separator/>
      </w:r>
    </w:p>
  </w:footnote>
  <w:footnote w:type="continuationSeparator" w:id="0">
    <w:p w:rsidR="000613C0" w:rsidRDefault="000613C0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691944">
    <w:pPr>
      <w:pStyle w:val="Cabealho"/>
      <w:rPr>
        <w:lang w:val="pt-BR"/>
      </w:rPr>
    </w:pPr>
    <w:r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587"/>
    <w:rsid w:val="00020F8E"/>
    <w:rsid w:val="00040BA0"/>
    <w:rsid w:val="00052382"/>
    <w:rsid w:val="000613C0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61E11"/>
    <w:rsid w:val="003D14C8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8119CC"/>
    <w:rsid w:val="0082043E"/>
    <w:rsid w:val="00853BAB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01587"/>
    <w:rsid w:val="00B208D4"/>
    <w:rsid w:val="00B27589"/>
    <w:rsid w:val="00BD4753"/>
    <w:rsid w:val="00BD5CB1"/>
    <w:rsid w:val="00BE62EE"/>
    <w:rsid w:val="00C003BA"/>
    <w:rsid w:val="00C06676"/>
    <w:rsid w:val="00C46878"/>
    <w:rsid w:val="00C704D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057F9"/>
    <w:rsid w:val="00E171B5"/>
    <w:rsid w:val="00E61C09"/>
    <w:rsid w:val="00E66C3D"/>
    <w:rsid w:val="00EB263C"/>
    <w:rsid w:val="00EB3B58"/>
    <w:rsid w:val="00EC7359"/>
    <w:rsid w:val="00EE3054"/>
    <w:rsid w:val="00EE5300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F31C9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9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Modelo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Modelo.dotx</Template>
  <TotalTime>0</TotalTime>
  <Pages>4</Pages>
  <Words>312</Words>
  <Characters>1690</Characters>
  <Application>Microsoft Office Word</Application>
  <DocSecurity>0</DocSecurity>
  <Lines>14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2021-11-09T21:18:00Z</dcterms:created>
  <dcterms:modified xsi:type="dcterms:W3CDTF">2021-11-09T21:24:00Z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